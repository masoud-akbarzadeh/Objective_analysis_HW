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AB8E6" w14:textId="77777777" w:rsidR="00952F7D" w:rsidRPr="00C30397" w:rsidRDefault="00DF198B" w:rsidP="00DF198B">
      <w:pPr>
        <w:pStyle w:val="GraphicAnchor"/>
        <w:rPr>
          <w:rFonts w:ascii="Arial" w:hAnsi="Arial" w:cs="Arial"/>
        </w:rPr>
      </w:pPr>
      <w:r w:rsidRPr="00C30397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BB79E59" wp14:editId="3E4276A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5"/>
        <w:gridCol w:w="28"/>
        <w:gridCol w:w="1148"/>
        <w:gridCol w:w="57"/>
        <w:gridCol w:w="6023"/>
        <w:gridCol w:w="68"/>
        <w:gridCol w:w="1136"/>
        <w:gridCol w:w="40"/>
        <w:gridCol w:w="1166"/>
      </w:tblGrid>
      <w:tr w:rsidR="00DF198B" w:rsidRPr="00C30397" w14:paraId="1885156E" w14:textId="77777777" w:rsidTr="00A216EE">
        <w:trPr>
          <w:trHeight w:val="947"/>
        </w:trPr>
        <w:tc>
          <w:tcPr>
            <w:tcW w:w="10841" w:type="dxa"/>
            <w:gridSpan w:val="9"/>
          </w:tcPr>
          <w:p w14:paraId="5D441922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CD3BCF6" w14:textId="77777777" w:rsidTr="00A216EE">
        <w:trPr>
          <w:trHeight w:val="934"/>
        </w:trPr>
        <w:tc>
          <w:tcPr>
            <w:tcW w:w="1203" w:type="dxa"/>
            <w:gridSpan w:val="2"/>
            <w:tcBorders>
              <w:right w:val="single" w:sz="18" w:space="0" w:color="476166" w:themeColor="accent1"/>
            </w:tcBorders>
          </w:tcPr>
          <w:p w14:paraId="4493DBE7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432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767F692" w14:textId="652D37DD" w:rsidR="00DF198B" w:rsidRPr="00C30397" w:rsidRDefault="002E0F97" w:rsidP="00874FE7">
            <w:pPr>
              <w:pStyle w:val="Heading1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  <w:sz w:val="48"/>
                <w:szCs w:val="48"/>
              </w:rPr>
              <w:t xml:space="preserve">Homework </w:t>
            </w:r>
            <w:r w:rsidR="00944095">
              <w:rPr>
                <w:rFonts w:ascii="Arial" w:hAnsi="Arial" w:cs="Arial"/>
                <w:sz w:val="48"/>
                <w:szCs w:val="48"/>
              </w:rPr>
              <w:t>2</w:t>
            </w:r>
          </w:p>
        </w:tc>
        <w:tc>
          <w:tcPr>
            <w:tcW w:w="1204" w:type="dxa"/>
            <w:gridSpan w:val="2"/>
            <w:tcBorders>
              <w:left w:val="single" w:sz="18" w:space="0" w:color="476166" w:themeColor="accent1"/>
            </w:tcBorders>
          </w:tcPr>
          <w:p w14:paraId="6A6B2E1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902DE91" w14:textId="77777777" w:rsidTr="00A216EE">
        <w:trPr>
          <w:trHeight w:val="1606"/>
        </w:trPr>
        <w:tc>
          <w:tcPr>
            <w:tcW w:w="1175" w:type="dxa"/>
          </w:tcPr>
          <w:p w14:paraId="5205015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500" w:type="dxa"/>
            <w:gridSpan w:val="7"/>
          </w:tcPr>
          <w:p w14:paraId="2510FD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5" w:type="dxa"/>
          </w:tcPr>
          <w:p w14:paraId="17CCDB3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6351C88B" w14:textId="77777777" w:rsidTr="00A216EE">
        <w:trPr>
          <w:trHeight w:val="812"/>
        </w:trPr>
        <w:tc>
          <w:tcPr>
            <w:tcW w:w="2408" w:type="dxa"/>
            <w:gridSpan w:val="4"/>
          </w:tcPr>
          <w:p w14:paraId="6E2137BD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B64506A" w14:textId="77777777" w:rsidR="00DF198B" w:rsidRPr="00C30397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409" w:type="dxa"/>
            <w:gridSpan w:val="4"/>
          </w:tcPr>
          <w:p w14:paraId="226DA4A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78DAFAFC" w14:textId="77777777" w:rsidTr="00A216EE">
        <w:trPr>
          <w:trHeight w:val="1277"/>
        </w:trPr>
        <w:tc>
          <w:tcPr>
            <w:tcW w:w="2408" w:type="dxa"/>
            <w:gridSpan w:val="4"/>
          </w:tcPr>
          <w:p w14:paraId="538779B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8D5CE8D" w14:textId="77777777" w:rsidR="007D4D69" w:rsidRPr="00C30397" w:rsidRDefault="007D4D69" w:rsidP="007D4D69">
            <w:pPr>
              <w:pStyle w:val="Heading2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Masoud Akbarzadeh</w:t>
            </w:r>
          </w:p>
          <w:p w14:paraId="74912135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57DE2F87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0F54B5E0" w14:textId="649495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</w:tcPr>
          <w:p w14:paraId="78EBBCC4" w14:textId="77777777" w:rsidR="00DF198B" w:rsidRPr="00C30397" w:rsidRDefault="00DF198B">
            <w:pPr>
              <w:rPr>
                <w:rFonts w:ascii="Arial" w:hAnsi="Arial" w:cs="Arial"/>
              </w:rPr>
            </w:pPr>
          </w:p>
          <w:p w14:paraId="02DF59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AEE77F6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7A05A5AE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5937EA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FD210CA" w14:textId="77777777" w:rsidR="00A216EE" w:rsidRPr="00C30397" w:rsidRDefault="00A216EE">
            <w:pPr>
              <w:rPr>
                <w:rFonts w:ascii="Arial" w:hAnsi="Arial" w:cs="Arial"/>
              </w:rPr>
            </w:pPr>
          </w:p>
        </w:tc>
      </w:tr>
      <w:tr w:rsidR="00DF198B" w:rsidRPr="00C30397" w14:paraId="5B1E0F12" w14:textId="77777777" w:rsidTr="00A216EE">
        <w:trPr>
          <w:trHeight w:val="6277"/>
        </w:trPr>
        <w:tc>
          <w:tcPr>
            <w:tcW w:w="2408" w:type="dxa"/>
            <w:gridSpan w:val="4"/>
            <w:vAlign w:val="bottom"/>
          </w:tcPr>
          <w:p w14:paraId="03DB7B14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23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60D668A" w14:textId="121933DB" w:rsidR="00DF198B" w:rsidRPr="00C30397" w:rsidRDefault="00A216EE" w:rsidP="00874FE7">
            <w:pPr>
              <w:pStyle w:val="Heading3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2</w:t>
            </w:r>
            <w:r w:rsidR="0062025C" w:rsidRPr="00C30397">
              <w:rPr>
                <w:rFonts w:ascii="Arial" w:hAnsi="Arial" w:cs="Arial"/>
              </w:rPr>
              <w:t>/</w:t>
            </w:r>
            <w:r w:rsidR="00944095">
              <w:rPr>
                <w:rFonts w:ascii="Arial" w:hAnsi="Arial" w:cs="Arial"/>
              </w:rPr>
              <w:t>17</w:t>
            </w:r>
            <w:r w:rsidR="0062025C" w:rsidRPr="00C30397">
              <w:rPr>
                <w:rFonts w:ascii="Arial" w:hAnsi="Arial" w:cs="Arial"/>
              </w:rPr>
              <w:t>/202</w:t>
            </w:r>
            <w:r w:rsidRPr="00C30397">
              <w:rPr>
                <w:rFonts w:ascii="Arial" w:hAnsi="Arial" w:cs="Arial"/>
              </w:rPr>
              <w:t>4</w:t>
            </w:r>
          </w:p>
          <w:p w14:paraId="219228B9" w14:textId="78199B91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 xml:space="preserve">Estimate of Time to Completion: </w:t>
            </w:r>
            <w:r w:rsidR="00944095">
              <w:rPr>
                <w:rFonts w:ascii="Arial" w:hAnsi="Arial" w:cs="Arial"/>
                <w:sz w:val="18"/>
                <w:szCs w:val="18"/>
              </w:rPr>
              <w:t>10</w:t>
            </w:r>
            <w:r w:rsidRPr="00C30397">
              <w:rPr>
                <w:rFonts w:ascii="Arial" w:hAnsi="Arial" w:cs="Arial"/>
                <w:sz w:val="18"/>
                <w:szCs w:val="18"/>
              </w:rPr>
              <w:t>hr</w:t>
            </w:r>
          </w:p>
          <w:p w14:paraId="5EFD46EC" w14:textId="2F6765B6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 xml:space="preserve">Maximum Allocated Time to Completion: </w:t>
            </w:r>
            <w:r w:rsidR="00944095">
              <w:rPr>
                <w:rFonts w:ascii="Arial" w:hAnsi="Arial" w:cs="Arial"/>
                <w:sz w:val="18"/>
                <w:szCs w:val="18"/>
              </w:rPr>
              <w:t>15</w:t>
            </w:r>
            <w:r w:rsidRPr="00C30397">
              <w:rPr>
                <w:rFonts w:ascii="Arial" w:hAnsi="Arial" w:cs="Arial"/>
                <w:sz w:val="18"/>
                <w:szCs w:val="18"/>
              </w:rPr>
              <w:t>hr</w:t>
            </w:r>
          </w:p>
          <w:p w14:paraId="5C002830" w14:textId="52A300C4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 xml:space="preserve">Actual Time to Completion: </w:t>
            </w:r>
            <w:r w:rsidR="00944095">
              <w:rPr>
                <w:rFonts w:ascii="Arial" w:hAnsi="Arial" w:cs="Arial"/>
                <w:sz w:val="18"/>
                <w:szCs w:val="18"/>
              </w:rPr>
              <w:t>1</w:t>
            </w:r>
            <w:r w:rsidRPr="00C30397">
              <w:rPr>
                <w:rFonts w:ascii="Arial" w:hAnsi="Arial" w:cs="Arial"/>
                <w:sz w:val="18"/>
                <w:szCs w:val="18"/>
              </w:rPr>
              <w:t>hr</w:t>
            </w:r>
          </w:p>
          <w:p w14:paraId="7F1BA10C" w14:textId="77777777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758971EA" w14:textId="72967D64" w:rsidR="00A216EE" w:rsidRPr="00C30397" w:rsidRDefault="00A216EE" w:rsidP="00A216E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30397">
              <w:rPr>
                <w:rFonts w:ascii="Arial" w:hAnsi="Arial" w:cs="Arial"/>
                <w:sz w:val="18"/>
                <w:szCs w:val="18"/>
              </w:rPr>
              <w:t>Peers in this homework: Juan, Nari, Amel</w:t>
            </w:r>
          </w:p>
          <w:p w14:paraId="1B237F6C" w14:textId="77777777" w:rsidR="00874FE7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F0A3CE2D688A47968D395D19A8384EFF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6028F934" w14:textId="77777777" w:rsidR="00A216EE" w:rsidRPr="00216C5D" w:rsidRDefault="00A216EE" w:rsidP="00874FE7">
            <w:pPr>
              <w:pStyle w:val="Heading3"/>
              <w:rPr>
                <w:rFonts w:ascii="Arial" w:hAnsi="Arial" w:cs="Arial"/>
                <w:sz w:val="28"/>
                <w:szCs w:val="28"/>
              </w:rPr>
            </w:pPr>
            <w:r w:rsidRPr="00216C5D">
              <w:rPr>
                <w:rFonts w:ascii="Arial" w:hAnsi="Arial" w:cs="Arial"/>
                <w:sz w:val="28"/>
                <w:szCs w:val="28"/>
              </w:rPr>
              <w:t>Objective Analysis in Atmospheric Science</w:t>
            </w:r>
          </w:p>
          <w:p w14:paraId="037AA14B" w14:textId="0C20C4C2" w:rsidR="00DF198B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CED5CF20F3254A0587FDDD25378B3368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128A646F" w14:textId="5084F75E" w:rsidR="00DF198B" w:rsidRPr="00C30397" w:rsidRDefault="00DF198B" w:rsidP="00874FE7">
            <w:pPr>
              <w:pStyle w:val="Heading3"/>
              <w:rPr>
                <w:rFonts w:ascii="Arial" w:hAnsi="Arial" w:cs="Arial"/>
              </w:rPr>
            </w:pPr>
          </w:p>
          <w:p w14:paraId="623BB3EA" w14:textId="77777777" w:rsidR="00DF198B" w:rsidRPr="00C30397" w:rsidRDefault="00DF198B" w:rsidP="00DF198B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  <w:vAlign w:val="bottom"/>
          </w:tcPr>
          <w:p w14:paraId="2771FDB0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</w:tr>
      <w:tr w:rsidR="00DF198B" w:rsidRPr="00C30397" w14:paraId="390F821E" w14:textId="77777777" w:rsidTr="00A216EE">
        <w:trPr>
          <w:trHeight w:val="230"/>
        </w:trPr>
        <w:tc>
          <w:tcPr>
            <w:tcW w:w="2351" w:type="dxa"/>
            <w:gridSpan w:val="3"/>
          </w:tcPr>
          <w:p w14:paraId="2B34FFFB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2B4CFCE1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438DFC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5C6511" w:rsidRPr="00C30397" w14:paraId="2B38489F" w14:textId="77777777" w:rsidTr="00A216EE">
        <w:trPr>
          <w:trHeight w:val="1281"/>
        </w:trPr>
        <w:tc>
          <w:tcPr>
            <w:tcW w:w="2351" w:type="dxa"/>
            <w:gridSpan w:val="3"/>
            <w:vAlign w:val="center"/>
          </w:tcPr>
          <w:p w14:paraId="645EB168" w14:textId="18C4D2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1FC8D978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774B9FA4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</w:tr>
    </w:tbl>
    <w:p w14:paraId="6A675E9E" w14:textId="4D968A76" w:rsidR="00A216EE" w:rsidRPr="00C30397" w:rsidRDefault="00A216EE" w:rsidP="00A216EE">
      <w:pPr>
        <w:rPr>
          <w:rFonts w:ascii="Arial" w:hAnsi="Arial" w:cs="Arial"/>
        </w:rPr>
      </w:pPr>
    </w:p>
    <w:p w14:paraId="1A201FE3" w14:textId="0655AD91" w:rsidR="004D3360" w:rsidRDefault="004D3360" w:rsidP="00944095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1</w:t>
      </w:r>
    </w:p>
    <w:p w14:paraId="43691376" w14:textId="3B4B2FFD" w:rsidR="00944095" w:rsidRDefault="00944095" w:rsidP="00944095">
      <w:pPr>
        <w:pStyle w:val="ListParagraph"/>
        <w:numPr>
          <w:ilvl w:val="0"/>
          <w:numId w:val="6"/>
        </w:numPr>
      </w:pPr>
      <w:r>
        <w:t>The average pressure is:</w:t>
      </w:r>
      <w:r w:rsidR="00F620C5">
        <w:t xml:space="preserve"> </w:t>
      </w:r>
      <w:r w:rsidR="00F620C5" w:rsidRPr="00F620C5">
        <w:t>846.33</w:t>
      </w:r>
      <w:r w:rsidR="00F620C5">
        <w:t xml:space="preserve"> </w:t>
      </w:r>
      <w:proofErr w:type="spellStart"/>
      <w:r w:rsidR="00F620C5">
        <w:t>hPa</w:t>
      </w:r>
      <w:proofErr w:type="spellEnd"/>
      <w:r w:rsidR="00177E03">
        <w:t xml:space="preserve">, Standard deviation = 5.62 </w:t>
      </w:r>
      <w:proofErr w:type="spellStart"/>
      <w:r w:rsidR="00177E03">
        <w:t>hPa</w:t>
      </w:r>
      <w:proofErr w:type="spellEnd"/>
    </w:p>
    <w:p w14:paraId="09E81109" w14:textId="578F90A6" w:rsidR="00944095" w:rsidRDefault="00944095" w:rsidP="00944095">
      <w:pPr>
        <w:pStyle w:val="ListParagraph"/>
      </w:pPr>
      <w:r>
        <w:t>The average pressure when it rains is:</w:t>
      </w:r>
      <w:r w:rsidR="00F620C5">
        <w:t xml:space="preserve"> </w:t>
      </w:r>
      <w:r w:rsidR="00F620C5" w:rsidRPr="00F620C5">
        <w:t>847.03</w:t>
      </w:r>
      <w:r w:rsidR="00F620C5">
        <w:t xml:space="preserve"> </w:t>
      </w:r>
      <w:proofErr w:type="spellStart"/>
      <w:proofErr w:type="gramStart"/>
      <w:r w:rsidR="00F620C5">
        <w:t>hPa</w:t>
      </w:r>
      <w:proofErr w:type="spellEnd"/>
      <w:proofErr w:type="gramEnd"/>
    </w:p>
    <w:p w14:paraId="5DA3C806" w14:textId="77777777" w:rsidR="005213F0" w:rsidRDefault="005213F0" w:rsidP="005213F0"/>
    <w:p w14:paraId="6F1B3D20" w14:textId="178433E0" w:rsidR="005213F0" w:rsidRDefault="005213F0" w:rsidP="005213F0">
      <w:pPr>
        <w:pStyle w:val="ListParagraph"/>
        <w:numPr>
          <w:ilvl w:val="0"/>
          <w:numId w:val="6"/>
        </w:numPr>
      </w:pPr>
      <w:r>
        <w:t xml:space="preserve">Since the number of data points is large enough, </w:t>
      </w:r>
      <w:r w:rsidR="00C1681B">
        <w:t xml:space="preserve">a </w:t>
      </w:r>
      <w:r>
        <w:t>z-test was used. Also, since the pressure can be anomalously higher or lower, a two-sided z-test was used.</w:t>
      </w:r>
    </w:p>
    <w:p w14:paraId="78BD8263" w14:textId="5B364D79" w:rsidR="00C1681B" w:rsidRDefault="00F620C5" w:rsidP="00C1681B">
      <w:pPr>
        <w:pStyle w:val="ListParagraph"/>
        <w:numPr>
          <w:ilvl w:val="0"/>
          <w:numId w:val="7"/>
        </w:numPr>
      </w:pPr>
      <w:r>
        <w:t>Let’s use 95% confidence (</w:t>
      </w:r>
      <w:r w:rsidR="00C1681B">
        <w:t>A value of α = 0.05 was chosen</w:t>
      </w:r>
      <w:r>
        <w:t>)</w:t>
      </w:r>
    </w:p>
    <w:p w14:paraId="7B05A90D" w14:textId="4E7CE309" w:rsidR="00C1681B" w:rsidRPr="00F620C5" w:rsidRDefault="00C1681B" w:rsidP="00C1681B">
      <w:pPr>
        <w:pStyle w:val="ListParagraph"/>
        <w:numPr>
          <w:ilvl w:val="0"/>
          <w:numId w:val="7"/>
        </w:numPr>
      </w:pPr>
      <w:r>
        <w:t>The null hypothesis is that the local pressure is not anomalously high or low when it is precipitating.</w:t>
      </w:r>
      <w:r w:rsidR="00F620C5"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 μ=</m:t>
          </m:r>
          <m:r>
            <w:rPr>
              <w:rFonts w:ascii="Cambria Math" w:eastAsiaTheme="minorEastAsia" w:hAnsi="Cambria Math"/>
            </w:rPr>
            <m:t xml:space="preserve"> 846.33</m:t>
          </m:r>
        </m:oMath>
      </m:oMathPara>
    </w:p>
    <w:p w14:paraId="099536C0" w14:textId="10F53CAD" w:rsidR="00C1681B" w:rsidRPr="00F620C5" w:rsidRDefault="00000000" w:rsidP="00F620C5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 μ≠ 846.33</m:t>
          </m:r>
        </m:oMath>
      </m:oMathPara>
    </w:p>
    <w:p w14:paraId="4BC79040" w14:textId="7DF00989" w:rsidR="0008662E" w:rsidRDefault="0008662E" w:rsidP="0008662E">
      <w:pPr>
        <w:pStyle w:val="ListParagraph"/>
        <w:numPr>
          <w:ilvl w:val="0"/>
          <w:numId w:val="7"/>
        </w:numPr>
      </w:pPr>
      <w:r>
        <w:t>A two-sided z-test was used so z&gt;z</w:t>
      </w:r>
      <w:r>
        <w:rPr>
          <w:vertAlign w:val="subscript"/>
        </w:rPr>
        <w:t xml:space="preserve">0.025 </w:t>
      </w:r>
      <w:r>
        <w:t>= 1.96</w:t>
      </w:r>
    </w:p>
    <w:p w14:paraId="73BEB3BB" w14:textId="2BB2E337" w:rsidR="0008662E" w:rsidRPr="00177E03" w:rsidRDefault="0008662E" w:rsidP="0008662E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Z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-μ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847.03-846.33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5.62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384</m:t>
                    </m:r>
                  </m:e>
                </m:rad>
              </m:den>
            </m:f>
          </m:den>
        </m:f>
        <m:r>
          <w:rPr>
            <w:rFonts w:ascii="Cambria Math" w:hAnsi="Cambria Math"/>
          </w:rPr>
          <m:t>=2.44</m:t>
        </m:r>
      </m:oMath>
      <w:r w:rsidR="00177E03">
        <w:rPr>
          <w:rFonts w:eastAsiaTheme="minorEastAsia"/>
        </w:rPr>
        <w:t xml:space="preserve"> &gt; 1.96 </w:t>
      </w:r>
    </w:p>
    <w:p w14:paraId="17D0CE5C" w14:textId="77777777" w:rsidR="004D3360" w:rsidRDefault="004D3360" w:rsidP="004D3360">
      <w:pPr>
        <w:pStyle w:val="ListParagraph"/>
        <w:rPr>
          <w:rFonts w:ascii="Arial" w:hAnsi="Arial" w:cs="Arial"/>
          <w:sz w:val="22"/>
          <w:szCs w:val="22"/>
        </w:rPr>
      </w:pPr>
    </w:p>
    <w:p w14:paraId="067E30EF" w14:textId="7DE18FDE" w:rsidR="004D3360" w:rsidRDefault="00177E03" w:rsidP="00177E03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proofErr w:type="gramStart"/>
      <w:r w:rsidRPr="00177E03">
        <w:rPr>
          <w:rFonts w:ascii="Arial" w:hAnsi="Arial" w:cs="Arial"/>
          <w:sz w:val="22"/>
          <w:szCs w:val="22"/>
        </w:rPr>
        <w:t>So</w:t>
      </w:r>
      <w:proofErr w:type="gramEnd"/>
      <w:r w:rsidRPr="00177E03">
        <w:rPr>
          <w:rFonts w:ascii="Arial" w:hAnsi="Arial" w:cs="Arial"/>
          <w:sz w:val="22"/>
          <w:szCs w:val="22"/>
        </w:rPr>
        <w:t xml:space="preserve"> our null hypothesis is rejected and by 95% confidence the pressure is higher when it is precipitating</w:t>
      </w:r>
    </w:p>
    <w:p w14:paraId="08EAB4C7" w14:textId="77777777" w:rsidR="006E0E21" w:rsidRPr="006E0E21" w:rsidRDefault="006E0E21" w:rsidP="006E0E21">
      <w:pPr>
        <w:pStyle w:val="ListParagraph"/>
        <w:rPr>
          <w:rFonts w:ascii="Arial" w:hAnsi="Arial" w:cs="Arial"/>
          <w:sz w:val="22"/>
          <w:szCs w:val="22"/>
        </w:rPr>
      </w:pPr>
    </w:p>
    <w:p w14:paraId="782D9CF1" w14:textId="15FF1E20" w:rsidR="006E0E21" w:rsidRPr="006E0E21" w:rsidRDefault="006E0E21" w:rsidP="006E0E21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</w:p>
    <w:p w14:paraId="3227F49A" w14:textId="53E676F5" w:rsidR="004D3360" w:rsidRDefault="00D030F2" w:rsidP="004D3360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0.052%</w:t>
      </w:r>
    </w:p>
    <w:p w14:paraId="66CD2412" w14:textId="79BFF7D7" w:rsidR="00D030F2" w:rsidRPr="004D3360" w:rsidRDefault="00D030F2" w:rsidP="004D3360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Because it is less than </w:t>
      </w:r>
      <w:proofErr w:type="gramStart"/>
      <w:r>
        <w:rPr>
          <w:rFonts w:ascii="Arial" w:hAnsi="Arial" w:cs="Arial"/>
          <w:sz w:val="22"/>
          <w:szCs w:val="22"/>
        </w:rPr>
        <w:t>2.5 percent</w:t>
      </w:r>
      <w:proofErr w:type="gramEnd"/>
      <w:r>
        <w:rPr>
          <w:rFonts w:ascii="Arial" w:hAnsi="Arial" w:cs="Arial"/>
          <w:sz w:val="22"/>
          <w:szCs w:val="22"/>
        </w:rPr>
        <w:t xml:space="preserve"> we can say it is rejected</w:t>
      </w:r>
    </w:p>
    <w:p w14:paraId="0777088B" w14:textId="77777777" w:rsidR="00C1681B" w:rsidRDefault="00C1681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br w:type="page"/>
      </w:r>
    </w:p>
    <w:p w14:paraId="5DFBF949" w14:textId="791DCE0F" w:rsidR="000B020C" w:rsidRPr="004D3360" w:rsidRDefault="000B020C" w:rsidP="000B020C">
      <w:pPr>
        <w:pStyle w:val="Heading3"/>
        <w:rPr>
          <w:rFonts w:ascii="Arial" w:hAnsi="Arial" w:cs="Arial"/>
        </w:rPr>
      </w:pP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2</w:t>
      </w:r>
    </w:p>
    <w:p w14:paraId="1BF333A2" w14:textId="15AB0330" w:rsidR="00EB4432" w:rsidRDefault="00EB4432" w:rsidP="00EB4432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Hypothesis testing</w:t>
      </w:r>
    </w:p>
    <w:p w14:paraId="4D34D860" w14:textId="77777777" w:rsidR="00EB4432" w:rsidRDefault="00EB4432" w:rsidP="00EB4432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Null hypothesis:</w:t>
      </w:r>
    </w:p>
    <w:p w14:paraId="6A89A5F7" w14:textId="7DBF6675" w:rsidR="00EB4432" w:rsidRPr="00EB4432" w:rsidRDefault="00000000" w:rsidP="00EB4432">
      <w:pPr>
        <w:ind w:left="1440" w:firstLine="360"/>
        <w:rPr>
          <w:rFonts w:ascii="Arial" w:hAnsi="Arial" w:cs="Arial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 μ=</m:t>
        </m:r>
        <m:r>
          <w:rPr>
            <w:rFonts w:ascii="Cambria Math" w:eastAsiaTheme="minorEastAsia" w:hAnsi="Cambria Math"/>
          </w:rPr>
          <m:t xml:space="preserve"> 0</m:t>
        </m:r>
      </m:oMath>
      <w:r w:rsidR="00EB4432" w:rsidRPr="00EB4432">
        <w:rPr>
          <w:rFonts w:ascii="Arial" w:hAnsi="Arial" w:cs="Arial"/>
          <w:sz w:val="22"/>
          <w:szCs w:val="22"/>
        </w:rPr>
        <w:t xml:space="preserve"> </w:t>
      </w:r>
    </w:p>
    <w:p w14:paraId="68FB3BE9" w14:textId="74E5EF88" w:rsidR="00EB4432" w:rsidRDefault="00EB4432" w:rsidP="00EB4432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Two-tailed confidence interval of 95%</w:t>
      </w:r>
    </w:p>
    <w:p w14:paraId="443626F9" w14:textId="27953B04" w:rsidR="00EB4432" w:rsidRDefault="00EB4432" w:rsidP="00EB4432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z-stat because number of samples are more than </w:t>
      </w:r>
      <w:proofErr w:type="gramStart"/>
      <w:r>
        <w:rPr>
          <w:rFonts w:ascii="Arial" w:hAnsi="Arial" w:cs="Arial"/>
          <w:sz w:val="22"/>
          <w:szCs w:val="22"/>
        </w:rPr>
        <w:t>30</w:t>
      </w:r>
      <w:proofErr w:type="gramEnd"/>
    </w:p>
    <w:p w14:paraId="202081BA" w14:textId="77777777" w:rsidR="00EB4432" w:rsidRDefault="00EB4432" w:rsidP="00EB4432">
      <w:pPr>
        <w:pStyle w:val="ListParagraph"/>
        <w:ind w:left="1800"/>
      </w:pPr>
    </w:p>
    <w:p w14:paraId="0DBD106F" w14:textId="5F822DB6" w:rsidR="00EB4432" w:rsidRDefault="00EB4432" w:rsidP="00EB4432">
      <w:pPr>
        <w:pStyle w:val="ListParagraph"/>
        <w:numPr>
          <w:ilvl w:val="0"/>
          <w:numId w:val="9"/>
        </w:numPr>
      </w:pPr>
      <w:r>
        <w:t>A two-sided z-test was used so z&gt;z</w:t>
      </w:r>
      <w:r>
        <w:rPr>
          <w:vertAlign w:val="subscript"/>
        </w:rPr>
        <w:t xml:space="preserve">0.025 </w:t>
      </w:r>
      <w:r>
        <w:t>= 1.96</w:t>
      </w:r>
    </w:p>
    <w:p w14:paraId="5CB67A64" w14:textId="77777777" w:rsidR="00EB4432" w:rsidRDefault="00EB4432" w:rsidP="00EB4432">
      <w:pPr>
        <w:pStyle w:val="ListParagraph"/>
        <w:ind w:left="1800"/>
      </w:pPr>
    </w:p>
    <w:p w14:paraId="292C1EC2" w14:textId="59D8C3AE" w:rsidR="00EB4432" w:rsidRDefault="00EB4432" w:rsidP="00EB4432">
      <w:pPr>
        <w:pStyle w:val="ListParagraph"/>
        <w:ind w:left="108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Z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-μ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rad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0.13-0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100</m:t>
                    </m:r>
                  </m:e>
                </m:rad>
              </m:den>
            </m:f>
          </m:den>
        </m:f>
        <m:r>
          <w:rPr>
            <w:rFonts w:ascii="Cambria Math" w:hAnsi="Cambria Math"/>
          </w:rPr>
          <m:t>=1.3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&lt; 1.96</m:t>
        </m:r>
      </m:oMath>
      <w:r>
        <w:rPr>
          <w:rFonts w:eastAsiaTheme="minorEastAsia"/>
        </w:rPr>
        <w:t xml:space="preserve"> </w:t>
      </w:r>
    </w:p>
    <w:p w14:paraId="5293F559" w14:textId="77777777" w:rsidR="00FF6D9C" w:rsidRDefault="00FF6D9C" w:rsidP="00EB4432">
      <w:pPr>
        <w:pStyle w:val="ListParagraph"/>
        <w:ind w:left="1080"/>
      </w:pPr>
    </w:p>
    <w:p w14:paraId="7FB88BA3" w14:textId="77777777" w:rsidR="00FF6D9C" w:rsidRDefault="00FF6D9C" w:rsidP="00EB4432">
      <w:pPr>
        <w:pStyle w:val="ListParagraph"/>
        <w:ind w:left="1080"/>
      </w:pPr>
      <w:proofErr w:type="gramStart"/>
      <w:r>
        <w:t>So</w:t>
      </w:r>
      <w:proofErr w:type="gramEnd"/>
      <w:r>
        <w:t xml:space="preserve"> the null hypothesis of </w:t>
      </w:r>
      <m:oMath>
        <m:r>
          <w:rPr>
            <w:rFonts w:ascii="Cambria Math" w:hAnsi="Cambria Math"/>
          </w:rPr>
          <m:t>μ=</m:t>
        </m:r>
        <m:r>
          <w:rPr>
            <w:rFonts w:ascii="Cambria Math" w:eastAsiaTheme="minorEastAsia" w:hAnsi="Cambria Math"/>
          </w:rPr>
          <m:t xml:space="preserve"> 0</m:t>
        </m:r>
      </m:oMath>
      <w:r>
        <w:t xml:space="preserve"> is not rejected.</w:t>
      </w:r>
    </w:p>
    <w:p w14:paraId="22FBB48F" w14:textId="77777777" w:rsidR="00FF6D9C" w:rsidRDefault="00FF6D9C" w:rsidP="00EB4432">
      <w:pPr>
        <w:pStyle w:val="ListParagraph"/>
        <w:ind w:left="1080"/>
      </w:pPr>
    </w:p>
    <w:p w14:paraId="3310FEAD" w14:textId="3F9E8BCE" w:rsidR="00FF6D9C" w:rsidRPr="00177E03" w:rsidRDefault="00FF6D9C" w:rsidP="00FF6D9C">
      <w:pPr>
        <w:pStyle w:val="ListParagraph"/>
        <w:numPr>
          <w:ilvl w:val="0"/>
          <w:numId w:val="8"/>
        </w:numPr>
      </w:pPr>
      <w:r>
        <w:t xml:space="preserve"> </w:t>
      </w:r>
      <w:r w:rsidR="005C7303" w:rsidRPr="005C7303">
        <w:t>H_</w:t>
      </w:r>
      <w:proofErr w:type="gramStart"/>
      <w:r w:rsidR="005C7303" w:rsidRPr="005C7303">
        <w:t>0:\</w:t>
      </w:r>
      <w:proofErr w:type="gramEnd"/>
      <w:r w:rsidR="005C7303" w:rsidRPr="005C7303">
        <w:t xml:space="preserve"> \mu=\ 0</w:t>
      </w:r>
    </w:p>
    <w:p w14:paraId="60F0B783" w14:textId="77777777" w:rsidR="00EB4432" w:rsidRDefault="00EB4432" w:rsidP="00EB4432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17E619A5" w14:textId="77777777" w:rsidR="00E14468" w:rsidRDefault="00E14468" w:rsidP="00EB4432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547D2C73" w14:textId="79398A5E" w:rsidR="00E14468" w:rsidRDefault="00E14468" w:rsidP="00EB4432">
      <w:pPr>
        <w:pStyle w:val="ListParagraph"/>
        <w:ind w:left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Jessie M</w:t>
      </w:r>
      <w:r>
        <w:rPr>
          <w:rFonts w:ascii="Arial" w:hAnsi="Arial" w:cs="Arial"/>
          <w:sz w:val="22"/>
          <w:szCs w:val="22"/>
        </w:rPr>
        <w:br/>
        <w:t>Katurah</w:t>
      </w:r>
    </w:p>
    <w:p w14:paraId="1616FF89" w14:textId="77777777" w:rsidR="00E14468" w:rsidRPr="00EB4432" w:rsidRDefault="00E14468" w:rsidP="00EB4432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2E54D3D1" w14:textId="6FAC08FE" w:rsidR="004B1084" w:rsidRDefault="004B1084" w:rsidP="004B1084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63DF5D40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7FA5D635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17157F18" w14:textId="77777777" w:rsid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34DD6A49" w14:textId="01BB142B" w:rsidR="000A2484" w:rsidRPr="004B1084" w:rsidRDefault="000A2484" w:rsidP="004B1084">
      <w:pPr>
        <w:rPr>
          <w:rFonts w:ascii="Arial" w:hAnsi="Arial" w:cs="Arial"/>
          <w:sz w:val="22"/>
          <w:szCs w:val="22"/>
        </w:rPr>
      </w:pPr>
    </w:p>
    <w:p w14:paraId="1E3342EE" w14:textId="71EE89C8" w:rsidR="00FE7C3F" w:rsidRPr="00EB4432" w:rsidRDefault="00FE7C3F" w:rsidP="00EB4432">
      <w:pPr>
        <w:rPr>
          <w:rFonts w:ascii="Arial" w:hAnsi="Arial" w:cs="Arial"/>
          <w:sz w:val="36"/>
          <w:szCs w:val="36"/>
        </w:rPr>
      </w:pPr>
    </w:p>
    <w:sectPr w:rsidR="00FE7C3F" w:rsidRPr="00EB4432" w:rsidSect="002063A7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36303" w14:textId="77777777" w:rsidR="002063A7" w:rsidRDefault="002063A7" w:rsidP="00E74B29">
      <w:r>
        <w:separator/>
      </w:r>
    </w:p>
  </w:endnote>
  <w:endnote w:type="continuationSeparator" w:id="0">
    <w:p w14:paraId="5A33857B" w14:textId="77777777" w:rsidR="002063A7" w:rsidRDefault="002063A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3D3A5CE" w14:textId="7EFBC8CF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C651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98C9E0F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61A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6A360CF" w14:textId="77777777" w:rsidTr="006709F1">
      <w:tc>
        <w:tcPr>
          <w:tcW w:w="1079" w:type="dxa"/>
        </w:tcPr>
        <w:p w14:paraId="70DE248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52D20BF" w14:textId="347F56FC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F4E0C09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7030AE80" w14:textId="77777777" w:rsidR="00E74B29" w:rsidRPr="00E74B29" w:rsidRDefault="00E74B29" w:rsidP="006709F1">
          <w:pPr>
            <w:pStyle w:val="Footer"/>
          </w:pPr>
        </w:p>
      </w:tc>
    </w:tr>
  </w:tbl>
  <w:p w14:paraId="14C5A5DE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AFA0" w14:textId="77777777" w:rsidR="002063A7" w:rsidRDefault="002063A7" w:rsidP="00E74B29">
      <w:r>
        <w:separator/>
      </w:r>
    </w:p>
  </w:footnote>
  <w:footnote w:type="continuationSeparator" w:id="0">
    <w:p w14:paraId="5ED6312A" w14:textId="77777777" w:rsidR="002063A7" w:rsidRDefault="002063A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616"/>
    <w:multiLevelType w:val="hybridMultilevel"/>
    <w:tmpl w:val="EAB6E5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5714F"/>
    <w:multiLevelType w:val="hybridMultilevel"/>
    <w:tmpl w:val="9264AFF2"/>
    <w:lvl w:ilvl="0" w:tplc="711CA0D4">
      <w:start w:val="2"/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D13E2"/>
    <w:multiLevelType w:val="hybridMultilevel"/>
    <w:tmpl w:val="D340BE16"/>
    <w:lvl w:ilvl="0" w:tplc="711CA0D4">
      <w:start w:val="2"/>
      <w:numFmt w:val="bullet"/>
      <w:lvlText w:val="-"/>
      <w:lvlJc w:val="left"/>
      <w:pPr>
        <w:ind w:left="180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2A36E9A"/>
    <w:multiLevelType w:val="hybridMultilevel"/>
    <w:tmpl w:val="D7927D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315DBA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77DE1"/>
    <w:multiLevelType w:val="hybridMultilevel"/>
    <w:tmpl w:val="E44E2336"/>
    <w:lvl w:ilvl="0" w:tplc="BE6E31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FC0FE0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E676D"/>
    <w:multiLevelType w:val="hybridMultilevel"/>
    <w:tmpl w:val="DA8CA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196276">
    <w:abstractNumId w:val="2"/>
  </w:num>
  <w:num w:numId="2" w16cid:durableId="1621496174">
    <w:abstractNumId w:val="8"/>
  </w:num>
  <w:num w:numId="3" w16cid:durableId="1180464873">
    <w:abstractNumId w:val="4"/>
  </w:num>
  <w:num w:numId="4" w16cid:durableId="1063911858">
    <w:abstractNumId w:val="7"/>
  </w:num>
  <w:num w:numId="5" w16cid:durableId="1672219861">
    <w:abstractNumId w:val="5"/>
  </w:num>
  <w:num w:numId="6" w16cid:durableId="276301353">
    <w:abstractNumId w:val="0"/>
  </w:num>
  <w:num w:numId="7" w16cid:durableId="1130056529">
    <w:abstractNumId w:val="1"/>
  </w:num>
  <w:num w:numId="8" w16cid:durableId="564880409">
    <w:abstractNumId w:val="6"/>
  </w:num>
  <w:num w:numId="9" w16cid:durableId="912352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xMzK0MLM0NjcyNLRQ0lEKTi0uzszPAymwqAUAM2rNLCwAAAA="/>
  </w:docVars>
  <w:rsids>
    <w:rsidRoot w:val="0062025C"/>
    <w:rsid w:val="0003369E"/>
    <w:rsid w:val="0008662E"/>
    <w:rsid w:val="00086FA5"/>
    <w:rsid w:val="000A2484"/>
    <w:rsid w:val="000B020C"/>
    <w:rsid w:val="000B7AC8"/>
    <w:rsid w:val="000E4641"/>
    <w:rsid w:val="000E5D1C"/>
    <w:rsid w:val="00151F66"/>
    <w:rsid w:val="001626B2"/>
    <w:rsid w:val="00177E03"/>
    <w:rsid w:val="00177F8D"/>
    <w:rsid w:val="00185F4A"/>
    <w:rsid w:val="00204D5F"/>
    <w:rsid w:val="002063A7"/>
    <w:rsid w:val="00216C5D"/>
    <w:rsid w:val="00287608"/>
    <w:rsid w:val="002B27DB"/>
    <w:rsid w:val="002D2200"/>
    <w:rsid w:val="002E0F97"/>
    <w:rsid w:val="00305322"/>
    <w:rsid w:val="00331F02"/>
    <w:rsid w:val="003622E0"/>
    <w:rsid w:val="003A594D"/>
    <w:rsid w:val="003C61CE"/>
    <w:rsid w:val="0040564B"/>
    <w:rsid w:val="00415C75"/>
    <w:rsid w:val="0048120C"/>
    <w:rsid w:val="004879B6"/>
    <w:rsid w:val="004909D9"/>
    <w:rsid w:val="00497571"/>
    <w:rsid w:val="004B1084"/>
    <w:rsid w:val="004D3360"/>
    <w:rsid w:val="005213F0"/>
    <w:rsid w:val="00521481"/>
    <w:rsid w:val="00563078"/>
    <w:rsid w:val="005955D4"/>
    <w:rsid w:val="005C6511"/>
    <w:rsid w:val="005C7303"/>
    <w:rsid w:val="006068FB"/>
    <w:rsid w:val="0062025C"/>
    <w:rsid w:val="0062280D"/>
    <w:rsid w:val="00665110"/>
    <w:rsid w:val="006709F1"/>
    <w:rsid w:val="006C465A"/>
    <w:rsid w:val="006C60E6"/>
    <w:rsid w:val="006E0E21"/>
    <w:rsid w:val="006E3822"/>
    <w:rsid w:val="006E6BCD"/>
    <w:rsid w:val="006F339B"/>
    <w:rsid w:val="007A097D"/>
    <w:rsid w:val="007D4D69"/>
    <w:rsid w:val="007E7BD8"/>
    <w:rsid w:val="00837914"/>
    <w:rsid w:val="00850824"/>
    <w:rsid w:val="00874FE7"/>
    <w:rsid w:val="00887583"/>
    <w:rsid w:val="00944095"/>
    <w:rsid w:val="00952F7D"/>
    <w:rsid w:val="0095496A"/>
    <w:rsid w:val="009A38BA"/>
    <w:rsid w:val="009B68CA"/>
    <w:rsid w:val="00A03370"/>
    <w:rsid w:val="00A216EE"/>
    <w:rsid w:val="00A36B46"/>
    <w:rsid w:val="00A41F3C"/>
    <w:rsid w:val="00A46679"/>
    <w:rsid w:val="00AA4852"/>
    <w:rsid w:val="00B43E11"/>
    <w:rsid w:val="00B70679"/>
    <w:rsid w:val="00B81F40"/>
    <w:rsid w:val="00B96F97"/>
    <w:rsid w:val="00BA16EC"/>
    <w:rsid w:val="00BB4925"/>
    <w:rsid w:val="00C00852"/>
    <w:rsid w:val="00C1681B"/>
    <w:rsid w:val="00C30397"/>
    <w:rsid w:val="00C61EB8"/>
    <w:rsid w:val="00C63AA9"/>
    <w:rsid w:val="00C755AB"/>
    <w:rsid w:val="00CA059E"/>
    <w:rsid w:val="00D030F2"/>
    <w:rsid w:val="00D43125"/>
    <w:rsid w:val="00D5473B"/>
    <w:rsid w:val="00D66A3A"/>
    <w:rsid w:val="00DC03C8"/>
    <w:rsid w:val="00DC5BF7"/>
    <w:rsid w:val="00DF198B"/>
    <w:rsid w:val="00E14468"/>
    <w:rsid w:val="00E74B29"/>
    <w:rsid w:val="00EB4432"/>
    <w:rsid w:val="00F07A63"/>
    <w:rsid w:val="00F50791"/>
    <w:rsid w:val="00F5201D"/>
    <w:rsid w:val="00F620C5"/>
    <w:rsid w:val="00F67827"/>
    <w:rsid w:val="00FB2F1A"/>
    <w:rsid w:val="00FE7C3F"/>
    <w:rsid w:val="00FF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CA7F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B020C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A21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ou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A3CE2D688A47968D395D19A8384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9C6946-3D4E-4195-93B0-DB7EB81DA044}"/>
      </w:docPartPr>
      <w:docPartBody>
        <w:p w:rsidR="009C55E4" w:rsidRDefault="00000000">
          <w:pPr>
            <w:pStyle w:val="F0A3CE2D688A47968D395D19A8384EFF"/>
          </w:pPr>
          <w:r w:rsidRPr="00DF198B">
            <w:t>—</w:t>
          </w:r>
        </w:p>
      </w:docPartBody>
    </w:docPart>
    <w:docPart>
      <w:docPartPr>
        <w:name w:val="CED5CF20F3254A0587FDDD25378B3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613EA-F528-4E45-B438-3D36F1EC3B56}"/>
      </w:docPartPr>
      <w:docPartBody>
        <w:p w:rsidR="009C55E4" w:rsidRDefault="00000000">
          <w:pPr>
            <w:pStyle w:val="CED5CF20F3254A0587FDDD25378B336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74"/>
    <w:rsid w:val="0000343A"/>
    <w:rsid w:val="0016539F"/>
    <w:rsid w:val="00247174"/>
    <w:rsid w:val="00362973"/>
    <w:rsid w:val="004663D0"/>
    <w:rsid w:val="004A078A"/>
    <w:rsid w:val="005030F0"/>
    <w:rsid w:val="00510CE0"/>
    <w:rsid w:val="007817EC"/>
    <w:rsid w:val="009C55E4"/>
    <w:rsid w:val="00B35280"/>
    <w:rsid w:val="00C1701A"/>
    <w:rsid w:val="00EA4F5A"/>
    <w:rsid w:val="00F7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A3CE2D688A47968D395D19A8384EFF">
    <w:name w:val="F0A3CE2D688A47968D395D19A8384EFF"/>
  </w:style>
  <w:style w:type="paragraph" w:customStyle="1" w:styleId="CED5CF20F3254A0587FDDD25378B3368">
    <w:name w:val="CED5CF20F3254A0587FDDD25378B3368"/>
  </w:style>
  <w:style w:type="character" w:styleId="PlaceholderText">
    <w:name w:val="Placeholder Text"/>
    <w:basedOn w:val="DefaultParagraphFont"/>
    <w:uiPriority w:val="99"/>
    <w:semiHidden/>
    <w:rsid w:val="00EA4F5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</Pages>
  <Words>252</Words>
  <Characters>1168</Characters>
  <Application>Microsoft Office Word</Application>
  <DocSecurity>0</DocSecurity>
  <Lines>97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2023-03-08T06:13:00Z</dcterms:created>
  <dcterms:modified xsi:type="dcterms:W3CDTF">2024-02-16T19:01:00Z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dc34a467-06f7-41a5-8461-1b1247beac71</vt:lpwstr>
  </property>
</Properties>
</file>